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63E6F" w14:textId="77777777" w:rsidR="0053289C" w:rsidRDefault="0053289C"/>
    <w:p w14:paraId="3D06217C" w14:textId="77777777" w:rsidR="0053289C" w:rsidRDefault="0053289C"/>
    <w:p w14:paraId="2F3F60F3" w14:textId="77777777" w:rsidR="0053289C" w:rsidRDefault="0053289C"/>
    <w:p w14:paraId="2D770805" w14:textId="77777777" w:rsidR="0053289C" w:rsidRDefault="0053289C"/>
    <w:p w14:paraId="4A7B7511" w14:textId="77777777" w:rsidR="00E91934" w:rsidRDefault="00E91934"/>
    <w:p w14:paraId="7D46F16D" w14:textId="77777777" w:rsidR="00E91934" w:rsidRDefault="00E91934"/>
    <w:p w14:paraId="25A8E427" w14:textId="77777777" w:rsidR="0053289C" w:rsidRDefault="0053289C"/>
    <w:p w14:paraId="5B4561E4" w14:textId="77777777" w:rsidR="00544B1F" w:rsidRDefault="00544B1F">
      <w:r w:rsidRPr="00BA6DC7">
        <w:rPr>
          <w:rFonts w:ascii="Microsoft YaHei UI" w:hAnsi="Microsoft YaHei UI"/>
          <w:noProof/>
          <w:color w:val="000000" w:themeColor="text1"/>
        </w:rPr>
        <w:drawing>
          <wp:inline distT="0" distB="0" distL="0" distR="0" wp14:anchorId="3860F681" wp14:editId="7ADD92B1">
            <wp:extent cx="5274310" cy="179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22473" b="29463"/>
                    <a:stretch/>
                  </pic:blipFill>
                  <pic:spPr bwMode="auto"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4ABD" w14:textId="77777777" w:rsidR="0053289C" w:rsidRDefault="0053289C"/>
    <w:p w14:paraId="3844DF25" w14:textId="5C5C1B1B" w:rsidR="0053289C" w:rsidRDefault="0053289C"/>
    <w:p w14:paraId="5488B3D3" w14:textId="77777777" w:rsidR="00AE46F1" w:rsidRDefault="00AE46F1">
      <w:pPr>
        <w:rPr>
          <w:rFonts w:hint="eastAsia"/>
        </w:rPr>
      </w:pPr>
    </w:p>
    <w:p w14:paraId="453167E8" w14:textId="77777777" w:rsidR="0053289C" w:rsidRDefault="0053289C"/>
    <w:bookmarkStart w:id="0" w:name="_Toc22719292"/>
    <w:bookmarkStart w:id="1" w:name="_Toc22719412"/>
    <w:p w14:paraId="136C047A" w14:textId="2306DF42" w:rsidR="001E452A" w:rsidRPr="00ED5D4B" w:rsidRDefault="00064693" w:rsidP="00ED5D4B">
      <w:pPr>
        <w:jc w:val="center"/>
        <w:rPr>
          <w:b/>
          <w:bCs/>
          <w:sz w:val="44"/>
          <w:szCs w:val="44"/>
        </w:rPr>
      </w:pPr>
      <w:sdt>
        <w:sdtPr>
          <w:rPr>
            <w:rFonts w:hint="eastAsia"/>
            <w:b/>
            <w:bCs/>
            <w:sz w:val="44"/>
            <w:szCs w:val="44"/>
          </w:rPr>
          <w:alias w:val="标题"/>
          <w:tag w:val=""/>
          <w:id w:val="838196502"/>
          <w:placeholder>
            <w:docPart w:val="42440291A70446C19569A56450740E9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94622">
            <w:rPr>
              <w:rFonts w:hint="eastAsia"/>
              <w:b/>
              <w:bCs/>
              <w:sz w:val="44"/>
              <w:szCs w:val="44"/>
            </w:rPr>
            <w:t xml:space="preserve">VPC </w:t>
          </w:r>
          <w:r w:rsidR="00294622">
            <w:rPr>
              <w:rFonts w:hint="eastAsia"/>
              <w:b/>
              <w:bCs/>
              <w:sz w:val="44"/>
              <w:szCs w:val="44"/>
            </w:rPr>
            <w:t>产品功能介绍</w:t>
          </w:r>
        </w:sdtContent>
      </w:sdt>
      <w:bookmarkEnd w:id="0"/>
      <w:bookmarkEnd w:id="1"/>
    </w:p>
    <w:bookmarkStart w:id="2" w:name="_Toc22719413" w:displacedByCustomXml="next"/>
    <w:bookmarkStart w:id="3" w:name="_Toc22719293" w:displacedByCustomXml="next"/>
    <w:sdt>
      <w:sdtPr>
        <w:alias w:val="摘要"/>
        <w:tag w:val=""/>
        <w:id w:val="-464963426"/>
        <w:placeholder>
          <w:docPart w:val="168A5D10C1C24891BBC3E2F39AD1952A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p w14:paraId="457260DD" w14:textId="3D25B172" w:rsidR="00294622" w:rsidRDefault="00294622" w:rsidP="00ED5D4B">
          <w:pPr>
            <w:jc w:val="center"/>
            <w:rPr>
              <w:b/>
              <w:bCs/>
              <w:sz w:val="44"/>
              <w:szCs w:val="44"/>
            </w:rPr>
          </w:pPr>
          <w:r w:rsidRPr="00294622">
            <w:t>Voice Pickup Controller</w:t>
          </w:r>
        </w:p>
      </w:sdtContent>
    </w:sdt>
    <w:sdt>
      <w:sdtPr>
        <w:rPr>
          <w:sz w:val="32"/>
          <w:szCs w:val="32"/>
        </w:rPr>
        <w:alias w:val="单位"/>
        <w:tag w:val=""/>
        <w:id w:val="-1875921016"/>
        <w:placeholder>
          <w:docPart w:val="8D0DB8A244DA410EBEEB8744F6D0D7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0CD1E336" w14:textId="2E7B27A1" w:rsidR="00294622" w:rsidRDefault="00294622" w:rsidP="00ED5D4B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深圳市</w:t>
          </w:r>
          <w:proofErr w:type="gramStart"/>
          <w:r>
            <w:rPr>
              <w:sz w:val="32"/>
              <w:szCs w:val="32"/>
            </w:rPr>
            <w:t>九音科技</w:t>
          </w:r>
          <w:proofErr w:type="gramEnd"/>
          <w:r>
            <w:rPr>
              <w:sz w:val="32"/>
              <w:szCs w:val="32"/>
            </w:rPr>
            <w:t>有限公司</w:t>
          </w:r>
        </w:p>
      </w:sdtContent>
    </w:sdt>
    <w:bookmarkEnd w:id="3"/>
    <w:bookmarkEnd w:id="2"/>
    <w:p w14:paraId="31F483F4" w14:textId="519B61EF" w:rsidR="001E452A" w:rsidRPr="00ED5D4B" w:rsidRDefault="002F58EC" w:rsidP="00ED5D4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V</w:t>
      </w:r>
      <w:r>
        <w:rPr>
          <w:sz w:val="32"/>
          <w:szCs w:val="32"/>
        </w:rPr>
        <w:t>1.0</w:t>
      </w:r>
    </w:p>
    <w:p w14:paraId="0C76F3FF" w14:textId="77777777" w:rsidR="00544B1F" w:rsidRPr="00294408" w:rsidRDefault="00544B1F" w:rsidP="00D93F79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69906622"/>
        <w:docPartObj>
          <w:docPartGallery w:val="Table of Contents"/>
          <w:docPartUnique/>
        </w:docPartObj>
      </w:sdtPr>
      <w:sdtEndPr>
        <w:rPr>
          <w:rFonts w:eastAsia="宋体"/>
          <w:b/>
          <w:bCs/>
        </w:rPr>
      </w:sdtEndPr>
      <w:sdtContent>
        <w:p w14:paraId="25BAF571" w14:textId="77777777" w:rsidR="00294622" w:rsidRDefault="00294622" w:rsidP="00294622">
          <w:pPr>
            <w:pStyle w:val="TOC"/>
          </w:pPr>
          <w:r>
            <w:rPr>
              <w:lang w:val="zh-CN"/>
            </w:rPr>
            <w:t>目录</w:t>
          </w:r>
        </w:p>
        <w:p w14:paraId="1066ADA5" w14:textId="77777777" w:rsidR="00294622" w:rsidRDefault="00294622" w:rsidP="0029462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544754" w:history="1">
            <w:r w:rsidRPr="008D75B8">
              <w:rPr>
                <w:rStyle w:val="ad"/>
                <w:noProof/>
              </w:rPr>
              <w:t xml:space="preserve">1 </w:t>
            </w:r>
            <w:r w:rsidRPr="008D75B8">
              <w:rPr>
                <w:rStyle w:val="ad"/>
                <w:noProof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5241" w14:textId="77777777" w:rsidR="00294622" w:rsidRDefault="00294622" w:rsidP="002946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544755" w:history="1">
            <w:r w:rsidRPr="008D75B8">
              <w:rPr>
                <w:rStyle w:val="ad"/>
                <w:noProof/>
              </w:rPr>
              <w:t xml:space="preserve">1.1 </w:t>
            </w:r>
            <w:r w:rsidRPr="008D75B8">
              <w:rPr>
                <w:rStyle w:val="ad"/>
                <w:noProof/>
              </w:rPr>
              <w:t>产品说明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741C" w14:textId="77777777" w:rsidR="00294622" w:rsidRDefault="00294622" w:rsidP="002946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544756" w:history="1">
            <w:r w:rsidRPr="008D75B8">
              <w:rPr>
                <w:rStyle w:val="ad"/>
                <w:noProof/>
              </w:rPr>
              <w:t>1.2</w:t>
            </w:r>
            <w:r w:rsidRPr="008D75B8">
              <w:rPr>
                <w:rStyle w:val="ad"/>
                <w:noProof/>
              </w:rPr>
              <w:t>系统框图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309D" w14:textId="77777777" w:rsidR="00294622" w:rsidRDefault="00294622" w:rsidP="002946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544757" w:history="1">
            <w:r w:rsidRPr="008D75B8">
              <w:rPr>
                <w:rStyle w:val="ad"/>
                <w:noProof/>
              </w:rPr>
              <w:t xml:space="preserve">1.3 </w:t>
            </w:r>
            <w:r w:rsidRPr="008D75B8">
              <w:rPr>
                <w:rStyle w:val="ad"/>
                <w:noProof/>
              </w:rPr>
              <w:t>产品参数特性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B3BB" w14:textId="77777777" w:rsidR="00294622" w:rsidRDefault="00294622" w:rsidP="0029462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2544758" w:history="1">
            <w:r w:rsidRPr="008D75B8">
              <w:rPr>
                <w:rStyle w:val="ad"/>
                <w:noProof/>
              </w:rPr>
              <w:t xml:space="preserve">2 </w:t>
            </w:r>
            <w:r w:rsidRPr="008D75B8">
              <w:rPr>
                <w:rStyle w:val="ad"/>
                <w:noProof/>
              </w:rPr>
              <w:t>功能亮点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C55C" w14:textId="77777777" w:rsidR="00294622" w:rsidRDefault="00294622" w:rsidP="0029462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2544759" w:history="1">
            <w:r w:rsidRPr="008D75B8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D75B8">
              <w:rPr>
                <w:rStyle w:val="ad"/>
                <w:noProof/>
              </w:rPr>
              <w:t>组件特性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0549" w14:textId="77777777" w:rsidR="00294622" w:rsidRDefault="00294622" w:rsidP="002946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544760" w:history="1">
            <w:r w:rsidRPr="008D75B8">
              <w:rPr>
                <w:rStyle w:val="ad"/>
                <w:noProof/>
              </w:rPr>
              <w:t xml:space="preserve">3.1 </w:t>
            </w:r>
            <w:r w:rsidRPr="008D75B8">
              <w:rPr>
                <w:rStyle w:val="ad"/>
                <w:noProof/>
              </w:rPr>
              <w:t>主拾音单元</w:t>
            </w:r>
            <w:r w:rsidRPr="008D75B8">
              <w:rPr>
                <w:rStyle w:val="ad"/>
                <w:noProof/>
              </w:rPr>
              <w:t>——</w:t>
            </w:r>
            <w:r w:rsidRPr="008D75B8">
              <w:rPr>
                <w:rStyle w:val="ad"/>
                <w:noProof/>
              </w:rPr>
              <w:t>驻极体麦克风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7119" w14:textId="77777777" w:rsidR="00294622" w:rsidRDefault="00294622" w:rsidP="0029462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544761" w:history="1">
            <w:r w:rsidRPr="008D75B8">
              <w:rPr>
                <w:rStyle w:val="ad"/>
                <w:noProof/>
              </w:rPr>
              <w:t>3.1.1 电气性能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B308" w14:textId="77777777" w:rsidR="00294622" w:rsidRDefault="00294622" w:rsidP="0029462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544762" w:history="1">
            <w:r w:rsidRPr="008D75B8">
              <w:rPr>
                <w:rStyle w:val="ad"/>
                <w:noProof/>
              </w:rPr>
              <w:t>3.1.2 频响曲线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A29C6" w14:textId="77777777" w:rsidR="00294622" w:rsidRDefault="00294622" w:rsidP="002946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544763" w:history="1">
            <w:r w:rsidRPr="008D75B8">
              <w:rPr>
                <w:rStyle w:val="ad"/>
                <w:noProof/>
              </w:rPr>
              <w:t xml:space="preserve">3.2 </w:t>
            </w:r>
            <w:r w:rsidRPr="008D75B8">
              <w:rPr>
                <w:rStyle w:val="ad"/>
                <w:noProof/>
              </w:rPr>
              <w:t>参考信号拾取单元</w:t>
            </w:r>
            <w:r w:rsidRPr="008D75B8">
              <w:rPr>
                <w:rStyle w:val="ad"/>
                <w:noProof/>
              </w:rPr>
              <w:t>——</w:t>
            </w:r>
            <w:r w:rsidRPr="008D75B8">
              <w:rPr>
                <w:rStyle w:val="ad"/>
                <w:noProof/>
              </w:rPr>
              <w:t>数字麦克风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7209" w14:textId="77777777" w:rsidR="00294622" w:rsidRDefault="00294622" w:rsidP="0029462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544764" w:history="1">
            <w:r w:rsidRPr="008D75B8">
              <w:rPr>
                <w:rStyle w:val="ad"/>
                <w:noProof/>
              </w:rPr>
              <w:t>3.2.1 麦克风尺寸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ACB3" w14:textId="77777777" w:rsidR="00294622" w:rsidRDefault="00294622" w:rsidP="0029462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544765" w:history="1">
            <w:r w:rsidRPr="008D75B8">
              <w:rPr>
                <w:rStyle w:val="ad"/>
                <w:noProof/>
              </w:rPr>
              <w:t>3.2.2 频响曲线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F1F2" w14:textId="77777777" w:rsidR="00294622" w:rsidRDefault="00294622" w:rsidP="0029462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544766" w:history="1">
            <w:r w:rsidRPr="008D75B8">
              <w:rPr>
                <w:rStyle w:val="ad"/>
                <w:noProof/>
              </w:rPr>
              <w:t>3.2.3 电气性能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79D1D" w14:textId="77777777" w:rsidR="00294622" w:rsidRDefault="00294622" w:rsidP="00294622">
          <w:r>
            <w:rPr>
              <w:b/>
              <w:bCs/>
              <w:lang w:val="zh-CN"/>
            </w:rPr>
            <w:fldChar w:fldCharType="end"/>
          </w:r>
        </w:p>
      </w:sdtContent>
    </w:sdt>
    <w:p w14:paraId="79B35752" w14:textId="77777777" w:rsidR="00294622" w:rsidRDefault="00294622" w:rsidP="0029462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029D34E" w14:textId="77777777" w:rsidR="00294622" w:rsidRDefault="00294622" w:rsidP="00294622">
      <w:pPr>
        <w:pStyle w:val="1"/>
        <w:tabs>
          <w:tab w:val="left" w:pos="5910"/>
        </w:tabs>
      </w:pPr>
      <w:bookmarkStart w:id="4" w:name="_Toc82544754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概要</w:t>
      </w:r>
      <w:bookmarkEnd w:id="4"/>
    </w:p>
    <w:p w14:paraId="0F9C548B" w14:textId="77777777" w:rsidR="00294622" w:rsidRDefault="00294622" w:rsidP="00294622">
      <w:pPr>
        <w:pStyle w:val="2"/>
      </w:pPr>
      <w:bookmarkStart w:id="5" w:name="_Toc8254475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产品说明</w:t>
      </w:r>
      <w:bookmarkEnd w:id="5"/>
    </w:p>
    <w:p w14:paraId="7B64200D" w14:textId="77777777" w:rsidR="00294622" w:rsidRDefault="00294622" w:rsidP="00294622">
      <w:pPr>
        <w:ind w:firstLine="420"/>
      </w:pPr>
      <w:r>
        <w:rPr>
          <w:rFonts w:hint="eastAsia"/>
        </w:rPr>
        <w:t>本产品应用于专业会议场景，解决会议中每位与会人员的发言需求。鹅颈麦克风</w:t>
      </w:r>
      <w:r w:rsidRPr="00BC6E92">
        <w:rPr>
          <w:rFonts w:hint="eastAsia"/>
        </w:rPr>
        <w:t>作为一个可选的配件</w:t>
      </w:r>
      <w:r>
        <w:rPr>
          <w:rFonts w:hint="eastAsia"/>
        </w:rPr>
        <w:t>，通过卡农</w:t>
      </w:r>
      <w:r w:rsidRPr="004F091D">
        <w:t>5</w:t>
      </w:r>
      <w:r w:rsidRPr="004F091D">
        <w:rPr>
          <w:rFonts w:hint="eastAsia"/>
        </w:rPr>
        <w:t>芯接口</w:t>
      </w:r>
      <w:r w:rsidRPr="00BC6E92">
        <w:rPr>
          <w:rFonts w:hint="eastAsia"/>
        </w:rPr>
        <w:t>连接到话筒单元</w:t>
      </w:r>
      <w:r>
        <w:rPr>
          <w:rFonts w:hint="eastAsia"/>
        </w:rPr>
        <w:t>，由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DAC</w:t>
      </w:r>
      <w:r>
        <w:rPr>
          <w:rFonts w:hint="eastAsia"/>
        </w:rPr>
        <w:t>双输出声音。</w:t>
      </w:r>
    </w:p>
    <w:p w14:paraId="4B2E7E78" w14:textId="77777777" w:rsidR="00294622" w:rsidRDefault="00294622" w:rsidP="00294622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DAC</w:t>
      </w:r>
      <w:r>
        <w:rPr>
          <w:rFonts w:hint="eastAsia"/>
        </w:rPr>
        <w:t>作为模拟输出，经由卡农接口发送到话筒单元。</w:t>
      </w:r>
    </w:p>
    <w:p w14:paraId="51B6A339" w14:textId="77777777" w:rsidR="00294622" w:rsidRDefault="00294622" w:rsidP="00294622">
      <w:pPr>
        <w:ind w:firstLine="420"/>
      </w:pPr>
      <w:r>
        <w:rPr>
          <w:rFonts w:hint="eastAsia"/>
        </w:rPr>
        <w:t>USB</w:t>
      </w:r>
      <w:r>
        <w:rPr>
          <w:rFonts w:hint="eastAsia"/>
        </w:rPr>
        <w:t>作为辅助数字音频输出，可以输出和</w:t>
      </w:r>
      <w:r>
        <w:rPr>
          <w:rFonts w:hint="eastAsia"/>
        </w:rPr>
        <w:t>DAC</w:t>
      </w:r>
      <w:r>
        <w:rPr>
          <w:rFonts w:hint="eastAsia"/>
        </w:rPr>
        <w:t>一样的信号，也适用于辅助调试</w:t>
      </w:r>
    </w:p>
    <w:p w14:paraId="66A0B58B" w14:textId="77777777" w:rsidR="00294622" w:rsidRDefault="00294622" w:rsidP="00294622">
      <w:pPr>
        <w:ind w:firstLine="420"/>
      </w:pPr>
      <w:r>
        <w:rPr>
          <w:rFonts w:hint="eastAsia"/>
        </w:rPr>
        <w:t>在传统软管式麦克风的基础上，多增加一路麦克风，用于环境声的辅助降噪。</w:t>
      </w:r>
    </w:p>
    <w:p w14:paraId="3E618EA8" w14:textId="77777777" w:rsidR="00294622" w:rsidRDefault="00294622" w:rsidP="00294622">
      <w:pPr>
        <w:jc w:val="left"/>
      </w:pPr>
      <w:r w:rsidRPr="000A4A1E">
        <w:rPr>
          <w:noProof/>
        </w:rPr>
        <w:drawing>
          <wp:inline distT="0" distB="0" distL="0" distR="0" wp14:anchorId="2AD5B885" wp14:editId="64149CEE">
            <wp:extent cx="1976788" cy="2037001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122" cy="20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67D">
        <w:rPr>
          <w:noProof/>
        </w:rPr>
        <w:drawing>
          <wp:inline distT="0" distB="0" distL="0" distR="0" wp14:anchorId="05D555C5" wp14:editId="64480AFB">
            <wp:extent cx="3232150" cy="2185911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304" cy="22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1DB" w14:textId="77777777" w:rsidR="00294622" w:rsidRDefault="00294622" w:rsidP="00294622">
      <w:pPr>
        <w:jc w:val="center"/>
        <w:rPr>
          <w:b/>
          <w:bCs/>
        </w:rPr>
      </w:pPr>
      <w:r w:rsidRPr="00F7667B">
        <w:rPr>
          <w:rFonts w:hint="eastAsia"/>
          <w:b/>
          <w:bCs/>
        </w:rPr>
        <w:t>图</w:t>
      </w:r>
      <w:r w:rsidRPr="00F7667B">
        <w:rPr>
          <w:rFonts w:hint="eastAsia"/>
          <w:b/>
          <w:bCs/>
        </w:rPr>
        <w:t>1</w:t>
      </w:r>
    </w:p>
    <w:p w14:paraId="0DAA5BB3" w14:textId="77777777" w:rsidR="00294622" w:rsidRDefault="00294622" w:rsidP="00294622">
      <w:pPr>
        <w:pStyle w:val="2"/>
        <w:ind w:left="142"/>
      </w:pPr>
      <w:bookmarkStart w:id="6" w:name="_Toc82544756"/>
      <w:r>
        <w:rPr>
          <w:rFonts w:hint="eastAsia"/>
        </w:rPr>
        <w:t>1</w:t>
      </w:r>
      <w:r>
        <w:t>.2</w:t>
      </w:r>
      <w:r>
        <w:rPr>
          <w:rFonts w:hint="eastAsia"/>
        </w:rPr>
        <w:t>系统框图</w:t>
      </w:r>
      <w:bookmarkEnd w:id="6"/>
    </w:p>
    <w:p w14:paraId="5B8C8D09" w14:textId="77777777" w:rsidR="00294622" w:rsidRPr="00B02EBA" w:rsidRDefault="00294622" w:rsidP="0029462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ADA23AA" wp14:editId="5D96FA7C">
                <wp:extent cx="5416551" cy="2667000"/>
                <wp:effectExtent l="0" t="0" r="0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3" name="矩形 53"/>
                        <wps:cNvSpPr/>
                        <wps:spPr>
                          <a:xfrm>
                            <a:off x="1128361" y="36888"/>
                            <a:ext cx="3662631" cy="25264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139873" y="126744"/>
                            <a:ext cx="1853028" cy="2362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0173AF" w14:textId="77777777" w:rsidR="00294622" w:rsidRDefault="00294622" w:rsidP="00294622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SNC</w:t>
                              </w:r>
                              <w:r>
                                <w:t>8600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: 圆角 12"/>
                        <wps:cNvSpPr/>
                        <wps:spPr>
                          <a:xfrm>
                            <a:off x="3413718" y="269451"/>
                            <a:ext cx="572850" cy="26427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9202D" w14:textId="77777777" w:rsidR="00294622" w:rsidRPr="00605C5D" w:rsidRDefault="00294622" w:rsidP="00294622">
                              <w:pPr>
                                <w:jc w:val="right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605C5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A</w:t>
                              </w:r>
                              <w:r w:rsidRPr="00605C5D">
                                <w:rPr>
                                  <w:sz w:val="18"/>
                                  <w:szCs w:val="20"/>
                                </w:rPr>
                                <w:t>DC12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圆柱体 11"/>
                        <wps:cNvSpPr/>
                        <wps:spPr>
                          <a:xfrm rot="5400000">
                            <a:off x="4406150" y="451271"/>
                            <a:ext cx="435558" cy="314282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" name="组合 21"/>
                        <wpg:cNvGrpSpPr/>
                        <wpg:grpSpPr>
                          <a:xfrm rot="5400000">
                            <a:off x="4469845" y="1217638"/>
                            <a:ext cx="400137" cy="243068"/>
                            <a:chOff x="2401745" y="532434"/>
                            <a:chExt cx="400137" cy="243068"/>
                          </a:xfrm>
                        </wpg:grpSpPr>
                        <wps:wsp>
                          <wps:cNvPr id="13" name="立方体 13"/>
                          <wps:cNvSpPr/>
                          <wps:spPr>
                            <a:xfrm>
                              <a:off x="2401745" y="532434"/>
                              <a:ext cx="400137" cy="243068"/>
                            </a:xfrm>
                            <a:prstGeom prst="cube">
                              <a:avLst>
                                <a:gd name="adj" fmla="val 6917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椭圆 14"/>
                          <wps:cNvSpPr/>
                          <wps:spPr>
                            <a:xfrm>
                              <a:off x="2604303" y="630820"/>
                              <a:ext cx="98385" cy="9259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" name="连接符: 肘形 26"/>
                        <wps:cNvCnPr>
                          <a:stCxn id="11" idx="3"/>
                          <a:endCxn id="12" idx="3"/>
                        </wps:cNvCnPr>
                        <wps:spPr>
                          <a:xfrm rot="10800000">
                            <a:off x="3986568" y="401590"/>
                            <a:ext cx="480220" cy="206822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连接符: 肘形 27"/>
                        <wps:cNvCnPr>
                          <a:stCxn id="13" idx="3"/>
                          <a:endCxn id="31" idx="3"/>
                        </wps:cNvCnPr>
                        <wps:spPr>
                          <a:xfrm rot="10800000">
                            <a:off x="3975688" y="959764"/>
                            <a:ext cx="572693" cy="371002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矩形: 圆角 31"/>
                        <wps:cNvSpPr/>
                        <wps:spPr>
                          <a:xfrm>
                            <a:off x="3398890" y="814958"/>
                            <a:ext cx="576797" cy="28961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256EA" w14:textId="77777777" w:rsidR="00294622" w:rsidRPr="00605C5D" w:rsidRDefault="00294622" w:rsidP="00294622">
                              <w:pPr>
                                <w:jc w:val="right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605C5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A</w:t>
                              </w:r>
                              <w:r w:rsidRPr="00605C5D">
                                <w:rPr>
                                  <w:sz w:val="18"/>
                                  <w:szCs w:val="20"/>
                                </w:rPr>
                                <w:t>DC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4719956" y="458972"/>
                            <a:ext cx="696595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2078F1" w14:textId="77777777" w:rsidR="00294622" w:rsidRDefault="00294622" w:rsidP="00294622">
                              <w:r>
                                <w:t>ECM Mic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4713820" y="1197763"/>
                            <a:ext cx="553720" cy="26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C5088E" w14:textId="77777777" w:rsidR="00294622" w:rsidRDefault="00294622" w:rsidP="00294622">
                              <w:r>
                                <w:t>D-Mic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椭圆 35"/>
                        <wps:cNvSpPr/>
                        <wps:spPr>
                          <a:xfrm>
                            <a:off x="2651054" y="543306"/>
                            <a:ext cx="519785" cy="416458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F55EE0" w14:textId="77777777" w:rsidR="00294622" w:rsidRPr="006A1585" w:rsidRDefault="00294622" w:rsidP="00294622">
                              <w:pPr>
                                <w:spacing w:line="0" w:lineRule="atLeast"/>
                                <w:jc w:val="center"/>
                                <w:rPr>
                                  <w:sz w:val="13"/>
                                  <w:szCs w:val="15"/>
                                </w:rPr>
                              </w:pPr>
                              <w:r w:rsidRPr="006A1585">
                                <w:rPr>
                                  <w:rFonts w:hint="eastAsia"/>
                                  <w:sz w:val="13"/>
                                  <w:szCs w:val="15"/>
                                </w:rPr>
                                <w:t>ANC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连接符: 肘形 36"/>
                        <wps:cNvCnPr>
                          <a:stCxn id="12" idx="1"/>
                          <a:endCxn id="35" idx="0"/>
                        </wps:cNvCnPr>
                        <wps:spPr>
                          <a:xfrm rot="10800000" flipV="1">
                            <a:off x="2910948" y="401590"/>
                            <a:ext cx="502771" cy="14171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椭圆 38"/>
                        <wps:cNvSpPr/>
                        <wps:spPr>
                          <a:xfrm>
                            <a:off x="2907219" y="1502677"/>
                            <a:ext cx="709741" cy="615221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8189E7" w14:textId="77777777" w:rsidR="00294622" w:rsidRPr="006A1585" w:rsidRDefault="00294622" w:rsidP="00294622">
                              <w:pPr>
                                <w:spacing w:line="0" w:lineRule="atLeast"/>
                                <w:jc w:val="center"/>
                                <w:rPr>
                                  <w:sz w:val="13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5"/>
                                </w:rPr>
                                <w:t>Voice</w:t>
                              </w:r>
                              <w:r>
                                <w:rPr>
                                  <w:sz w:val="13"/>
                                  <w:szCs w:val="15"/>
                                </w:rPr>
                                <w:t xml:space="preserve"> pickup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连接符: 肘形 39"/>
                        <wps:cNvCnPr>
                          <a:stCxn id="31" idx="1"/>
                          <a:endCxn id="35" idx="6"/>
                        </wps:cNvCnPr>
                        <wps:spPr>
                          <a:xfrm rot="10800000">
                            <a:off x="3170840" y="751536"/>
                            <a:ext cx="228051" cy="20822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>
                          <a:stCxn id="35" idx="4"/>
                          <a:endCxn id="38" idx="0"/>
                        </wps:cNvCnPr>
                        <wps:spPr>
                          <a:xfrm rot="16200000" flipH="1">
                            <a:off x="2815062" y="1055648"/>
                            <a:ext cx="542913" cy="3511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矩形: 圆角 41"/>
                        <wps:cNvSpPr/>
                        <wps:spPr>
                          <a:xfrm>
                            <a:off x="2133767" y="1944972"/>
                            <a:ext cx="447262" cy="26743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8A7713" w14:textId="77777777" w:rsidR="00294622" w:rsidRDefault="00294622" w:rsidP="00294622">
                              <w:pPr>
                                <w:jc w:val="lef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 w:val="18"/>
                                  <w:szCs w:val="18"/>
                                </w:rPr>
                                <w:t>DAC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连接符: 肘形 42"/>
                        <wps:cNvCnPr>
                          <a:stCxn id="38" idx="2"/>
                          <a:endCxn id="41" idx="3"/>
                        </wps:cNvCnPr>
                        <wps:spPr>
                          <a:xfrm rot="10800000" flipV="1">
                            <a:off x="2581029" y="1810287"/>
                            <a:ext cx="326190" cy="26840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立方体 44"/>
                        <wps:cNvSpPr/>
                        <wps:spPr>
                          <a:xfrm>
                            <a:off x="1321387" y="1569809"/>
                            <a:ext cx="591981" cy="396416"/>
                          </a:xfrm>
                          <a:prstGeom prst="cube">
                            <a:avLst>
                              <a:gd name="adj" fmla="val 6917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5AE5B" w14:textId="77777777" w:rsidR="00294622" w:rsidRPr="002346F3" w:rsidRDefault="00294622" w:rsidP="00294622">
                              <w:pPr>
                                <w:spacing w:line="0" w:lineRule="atLeast"/>
                                <w:jc w:val="center"/>
                                <w:rPr>
                                  <w:noProof/>
                                  <w:sz w:val="16"/>
                                  <w:szCs w:val="18"/>
                                </w:rPr>
                              </w:pPr>
                              <w:r w:rsidRPr="002346F3">
                                <w:rPr>
                                  <w:rFonts w:hint="eastAsia"/>
                                  <w:sz w:val="16"/>
                                  <w:szCs w:val="18"/>
                                </w:rPr>
                                <w:t>P</w:t>
                              </w:r>
                              <w:r w:rsidRPr="002346F3">
                                <w:rPr>
                                  <w:sz w:val="16"/>
                                  <w:szCs w:val="18"/>
                                </w:rPr>
                                <w:t>A</w:t>
                              </w:r>
                            </w:p>
                            <w:p w14:paraId="09EEBD04" w14:textId="77777777" w:rsidR="00294622" w:rsidRPr="002346F3" w:rsidRDefault="00294622" w:rsidP="00294622">
                              <w:pPr>
                                <w:spacing w:line="0" w:lineRule="atLeast"/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 w:rsidRPr="002346F3">
                                <w:rPr>
                                  <w:rFonts w:hint="eastAsia"/>
                                  <w:noProof/>
                                  <w:sz w:val="16"/>
                                  <w:szCs w:val="18"/>
                                </w:rPr>
                                <w:t>SGM</w:t>
                              </w:r>
                              <w:r w:rsidRPr="002346F3">
                                <w:rPr>
                                  <w:noProof/>
                                  <w:sz w:val="16"/>
                                  <w:szCs w:val="18"/>
                                </w:rPr>
                                <w:t>8910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连接符: 肘形 46"/>
                        <wps:cNvCnPr>
                          <a:stCxn id="41" idx="1"/>
                          <a:endCxn id="44" idx="4"/>
                        </wps:cNvCnPr>
                        <wps:spPr>
                          <a:xfrm rot="10800000">
                            <a:off x="1885949" y="1781727"/>
                            <a:ext cx="247819" cy="29696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矩形: 圆角 47"/>
                        <wps:cNvSpPr/>
                        <wps:spPr>
                          <a:xfrm>
                            <a:off x="2139873" y="1055053"/>
                            <a:ext cx="447040" cy="26689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0EA8B2" w14:textId="77777777" w:rsidR="00294622" w:rsidRDefault="00294622" w:rsidP="00294622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 w:val="18"/>
                                  <w:szCs w:val="18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连接符: 肘形 49"/>
                        <wps:cNvCnPr>
                          <a:stCxn id="38" idx="2"/>
                          <a:endCxn id="47" idx="3"/>
                        </wps:cNvCnPr>
                        <wps:spPr>
                          <a:xfrm rot="10800000">
                            <a:off x="2586913" y="1188500"/>
                            <a:ext cx="320306" cy="62178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572" y="228660"/>
                            <a:ext cx="993402" cy="526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连接符: 肘形 51"/>
                        <wps:cNvCnPr>
                          <a:stCxn id="50" idx="2"/>
                          <a:endCxn id="47" idx="1"/>
                        </wps:cNvCnPr>
                        <wps:spPr>
                          <a:xfrm rot="16200000" flipH="1">
                            <a:off x="1120232" y="168859"/>
                            <a:ext cx="433682" cy="160560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1181133" y="979015"/>
                            <a:ext cx="79565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0795D" w14:textId="77777777" w:rsidR="00294622" w:rsidRDefault="00294622" w:rsidP="00294622">
                              <w:r>
                                <w:t>EQ Setting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图片 5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156" y="1517644"/>
                            <a:ext cx="968392" cy="89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连接符: 肘形 61"/>
                        <wps:cNvCnPr>
                          <a:stCxn id="44" idx="2"/>
                          <a:endCxn id="66" idx="3"/>
                        </wps:cNvCnPr>
                        <wps:spPr>
                          <a:xfrm rot="10800000" flipH="1" flipV="1">
                            <a:off x="1321387" y="1781727"/>
                            <a:ext cx="203014" cy="521494"/>
                          </a:xfrm>
                          <a:prstGeom prst="bentConnector5">
                            <a:avLst>
                              <a:gd name="adj1" fmla="val -112603"/>
                              <a:gd name="adj2" fmla="val 65086"/>
                              <a:gd name="adj3" fmla="val 2126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67" name="组合 67"/>
                        <wpg:cNvGrpSpPr/>
                        <wpg:grpSpPr>
                          <a:xfrm>
                            <a:off x="1092012" y="2235942"/>
                            <a:ext cx="432389" cy="131352"/>
                            <a:chOff x="1229491" y="2258763"/>
                            <a:chExt cx="575241" cy="144931"/>
                          </a:xfrm>
                        </wpg:grpSpPr>
                        <wps:wsp>
                          <wps:cNvPr id="63" name="矩形: 圆角 63"/>
                          <wps:cNvSpPr/>
                          <wps:spPr>
                            <a:xfrm>
                              <a:off x="1229491" y="2286000"/>
                              <a:ext cx="45719" cy="9506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矩形: 圆角 64"/>
                          <wps:cNvSpPr/>
                          <wps:spPr>
                            <a:xfrm>
                              <a:off x="1267344" y="2258763"/>
                              <a:ext cx="457271" cy="14493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矩形: 圆角 66"/>
                          <wps:cNvSpPr/>
                          <wps:spPr>
                            <a:xfrm>
                              <a:off x="1720173" y="2303038"/>
                              <a:ext cx="84559" cy="59917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8" name="文本框 52"/>
                        <wps:cNvSpPr txBox="1"/>
                        <wps:spPr>
                          <a:xfrm>
                            <a:off x="1060647" y="2284743"/>
                            <a:ext cx="65976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35FF52" w14:textId="77777777" w:rsidR="00294622" w:rsidRDefault="00294622" w:rsidP="00294622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  <w:t>Aux Out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DA23AA" id="画布 9" o:spid="_x0000_s1026" editas="canvas" style="width:426.5pt;height:210pt;mso-position-horizontal-relative:char;mso-position-vertical-relative:line" coordsize="54165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165;height:26670;visibility:visible;mso-wrap-style:square" filled="t">
                  <v:fill o:detectmouseclick="t"/>
                  <v:path o:connecttype="none"/>
                </v:shape>
                <v:rect id="矩形 53" o:spid="_x0000_s1028" style="position:absolute;left:11283;top:368;width:36626;height:25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rect>
                <v:rect id="矩形 30" o:spid="_x0000_s1029" style="position:absolute;left:21398;top:1267;width:18531;height:23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" fillcolor="#4472c4 [3204]" strokecolor="#1f3763 [1604]" strokeweight="1pt">
                  <v:textbox>
                    <w:txbxContent>
                      <w:p w14:paraId="0E0173AF" w14:textId="77777777" w:rsidR="00294622" w:rsidRDefault="00294622" w:rsidP="00294622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SNC</w:t>
                        </w:r>
                        <w:r>
                          <w:t>8600</w:t>
                        </w:r>
                      </w:p>
                    </w:txbxContent>
                  </v:textbox>
                </v:rect>
                <v:roundrect id="矩形: 圆角 12" o:spid="_x0000_s1030" style="position:absolute;left:34137;top:2694;width:5728;height:26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0E9202D" w14:textId="77777777" w:rsidR="00294622" w:rsidRPr="00605C5D" w:rsidRDefault="00294622" w:rsidP="00294622">
                        <w:pPr>
                          <w:jc w:val="right"/>
                          <w:rPr>
                            <w:sz w:val="18"/>
                            <w:szCs w:val="20"/>
                          </w:rPr>
                        </w:pPr>
                        <w:r w:rsidRPr="00605C5D">
                          <w:rPr>
                            <w:rFonts w:hint="eastAsia"/>
                            <w:sz w:val="18"/>
                            <w:szCs w:val="20"/>
                          </w:rPr>
                          <w:t>A</w:t>
                        </w:r>
                        <w:r w:rsidRPr="00605C5D">
                          <w:rPr>
                            <w:sz w:val="18"/>
                            <w:szCs w:val="20"/>
                          </w:rPr>
                          <w:t>DC12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体 11" o:spid="_x0000_s1031" type="#_x0000_t22" style="position:absolute;left:44061;top:4512;width:4355;height:314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</v:shape>
                <v:group id="组合 21" o:spid="_x0000_s1032" style="position:absolute;left:44698;top:12176;width:4001;height:2431;rotation:90" coordorigin="24017,5324" coordsize="4001,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立方体 13" o:spid="_x0000_s1033" type="#_x0000_t16" style="position:absolute;left:24017;top:5324;width:4001;height:2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" adj="1494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</v:shape>
                  <v:oval id="椭圆 14" o:spid="_x0000_s1034" style="position:absolute;left:26043;top:6308;width:983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" fillcolor="black [3200]" strokecolor="black [1600]" strokeweight="1pt">
                    <v:stroke joinstyle="miter"/>
                  </v:oval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26" o:spid="_x0000_s1035" type="#_x0000_t34" style="position:absolute;left:39865;top:4015;width:4802;height:206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" strokecolor="#4472c4 [3204]" strokeweight=".5pt">
                  <v:stroke endarrow="block"/>
                </v:shape>
                <v:shape id="连接符: 肘形 27" o:spid="_x0000_s1036" type="#_x0000_t34" style="position:absolute;left:39756;top:9597;width:5727;height:371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" strokecolor="#4472c4 [3204]" strokeweight=".5pt">
                  <v:stroke endarrow="block"/>
                </v:shape>
                <v:roundrect id="矩形: 圆角 31" o:spid="_x0000_s1037" style="position:absolute;left:33988;top:8149;width:5768;height:28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B0256EA" w14:textId="77777777" w:rsidR="00294622" w:rsidRPr="00605C5D" w:rsidRDefault="00294622" w:rsidP="00294622">
                        <w:pPr>
                          <w:jc w:val="right"/>
                          <w:rPr>
                            <w:sz w:val="18"/>
                            <w:szCs w:val="20"/>
                          </w:rPr>
                        </w:pPr>
                        <w:r w:rsidRPr="00605C5D">
                          <w:rPr>
                            <w:rFonts w:hint="eastAsia"/>
                            <w:sz w:val="18"/>
                            <w:szCs w:val="20"/>
                          </w:rPr>
                          <w:t>A</w:t>
                        </w:r>
                        <w:r w:rsidRPr="00605C5D">
                          <w:rPr>
                            <w:sz w:val="18"/>
                            <w:szCs w:val="20"/>
                          </w:rPr>
                          <w:t>DC</w:t>
                        </w:r>
                        <w:r>
                          <w:rPr>
                            <w:sz w:val="18"/>
                            <w:szCs w:val="20"/>
                          </w:rPr>
                          <w:t>56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2" o:spid="_x0000_s1038" type="#_x0000_t202" style="position:absolute;left:47199;top:4589;width:6966;height:29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Ye/xQAAANsAAAAPAAAAZHJzL2Rvd25yZXYueG1sRI9BawIx&#10;FITvBf9DeIIXqVktSF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CJrYe/xQAAANsAAAAP&#10;AAAAAAAAAAAAAAAAAAcCAABkcnMvZG93bnJldi54bWxQSwUGAAAAAAMAAwC3AAAA+QIAAAAA&#10;" filled="f" stroked="f" strokeweight=".5pt">
                  <v:textbox>
                    <w:txbxContent>
                      <w:p w14:paraId="412078F1" w14:textId="77777777" w:rsidR="00294622" w:rsidRDefault="00294622" w:rsidP="00294622">
                        <w:r>
                          <w:t>ECM Mic</w:t>
                        </w:r>
                      </w:p>
                    </w:txbxContent>
                  </v:textbox>
                </v:shape>
                <v:shape id="文本框 33" o:spid="_x0000_s1039" type="#_x0000_t202" style="position:absolute;left:47138;top:11977;width:5537;height:2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SIkxQAAANsAAAAPAAAAZHJzL2Rvd25yZXYueG1sRI9BawIx&#10;FITvgv8hPMGL1GwV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m4SIkxQAAANsAAAAP&#10;AAAAAAAAAAAAAAAAAAcCAABkcnMvZG93bnJldi54bWxQSwUGAAAAAAMAAwC3AAAA+QIAAAAA&#10;" filled="f" stroked="f" strokeweight=".5pt">
                  <v:textbox>
                    <w:txbxContent>
                      <w:p w14:paraId="65C5088E" w14:textId="77777777" w:rsidR="00294622" w:rsidRDefault="00294622" w:rsidP="00294622">
                        <w:r>
                          <w:t>D-Mic</w:t>
                        </w:r>
                      </w:p>
                    </w:txbxContent>
                  </v:textbox>
                </v:shape>
                <v:oval id="椭圆 35" o:spid="_x0000_s1040" style="position:absolute;left:26510;top:5433;width:5198;height:4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" fillcolor="#ffc000" stroked="f" strokeweight="1pt">
                  <v:stroke joinstyle="miter"/>
                  <v:textbox inset=",0,,0">
                    <w:txbxContent>
                      <w:p w14:paraId="61F55EE0" w14:textId="77777777" w:rsidR="00294622" w:rsidRPr="006A1585" w:rsidRDefault="00294622" w:rsidP="00294622">
                        <w:pPr>
                          <w:spacing w:line="0" w:lineRule="atLeast"/>
                          <w:jc w:val="center"/>
                          <w:rPr>
                            <w:sz w:val="13"/>
                            <w:szCs w:val="15"/>
                          </w:rPr>
                        </w:pPr>
                        <w:r w:rsidRPr="006A1585">
                          <w:rPr>
                            <w:rFonts w:hint="eastAsia"/>
                            <w:sz w:val="13"/>
                            <w:szCs w:val="15"/>
                          </w:rPr>
                          <w:t>ANC</w:t>
                        </w:r>
                      </w:p>
                    </w:txbxContent>
                  </v:textbox>
                </v:oval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36" o:spid="_x0000_s1041" type="#_x0000_t33" style="position:absolute;left:29109;top:4015;width:5028;height:141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" strokecolor="#ed7d31 [3205]" strokeweight=".5pt">
                  <v:stroke endarrow="block"/>
                </v:shape>
                <v:oval id="椭圆 38" o:spid="_x0000_s1042" style="position:absolute;left:29072;top:15026;width:7097;height:6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" fillcolor="#ffc000" stroked="f" strokeweight="1pt">
                  <v:stroke joinstyle="miter"/>
                  <v:textbox inset=",0,,0">
                    <w:txbxContent>
                      <w:p w14:paraId="128189E7" w14:textId="77777777" w:rsidR="00294622" w:rsidRPr="006A1585" w:rsidRDefault="00294622" w:rsidP="00294622">
                        <w:pPr>
                          <w:spacing w:line="0" w:lineRule="atLeast"/>
                          <w:jc w:val="center"/>
                          <w:rPr>
                            <w:sz w:val="13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5"/>
                          </w:rPr>
                          <w:t>Voice</w:t>
                        </w:r>
                        <w:r>
                          <w:rPr>
                            <w:sz w:val="13"/>
                            <w:szCs w:val="15"/>
                          </w:rPr>
                          <w:t xml:space="preserve"> pickup process</w:t>
                        </w:r>
                      </w:p>
                    </w:txbxContent>
                  </v:textbox>
                </v:oval>
                <v:shape id="连接符: 肘形 39" o:spid="_x0000_s1043" type="#_x0000_t34" style="position:absolute;left:31708;top:7515;width:2280;height:208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" strokecolor="#ed7d31 [3205]" strokeweight=".5pt">
                  <v:stroke endarrow="block"/>
                </v:shape>
                <v:shape id="连接符: 肘形 40" o:spid="_x0000_s1044" type="#_x0000_t34" style="position:absolute;left:28150;top:10556;width:5429;height:351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" strokecolor="#ed7d31 [3205]" strokeweight=".5pt">
                  <v:stroke endarrow="block"/>
                </v:shape>
                <v:roundrect id="矩形: 圆角 41" o:spid="_x0000_s1045" style="position:absolute;left:21337;top:19449;width:4473;height:2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48A7713" w14:textId="77777777" w:rsidR="00294622" w:rsidRDefault="00294622" w:rsidP="00294622">
                        <w:pPr>
                          <w:jc w:val="lef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 w:val="18"/>
                            <w:szCs w:val="18"/>
                          </w:rPr>
                          <w:t>DAC</w:t>
                        </w:r>
                      </w:p>
                    </w:txbxContent>
                  </v:textbox>
                </v:roundrect>
                <v:shape id="连接符: 肘形 42" o:spid="_x0000_s1046" type="#_x0000_t34" style="position:absolute;left:25810;top:18102;width:3262;height:268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" strokecolor="#ed7d31 [3205]" strokeweight=".5pt">
                  <v:stroke endarrow="block"/>
                </v:shape>
                <v:shape id="立方体 44" o:spid="_x0000_s1047" type="#_x0000_t16" style="position:absolute;left:13213;top:15698;width:5920;height:3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" adj="1494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39B5AE5B" w14:textId="77777777" w:rsidR="00294622" w:rsidRPr="002346F3" w:rsidRDefault="00294622" w:rsidP="00294622">
                        <w:pPr>
                          <w:spacing w:line="0" w:lineRule="atLeast"/>
                          <w:jc w:val="center"/>
                          <w:rPr>
                            <w:noProof/>
                            <w:sz w:val="16"/>
                            <w:szCs w:val="18"/>
                          </w:rPr>
                        </w:pPr>
                        <w:r w:rsidRPr="002346F3">
                          <w:rPr>
                            <w:rFonts w:hint="eastAsia"/>
                            <w:sz w:val="16"/>
                            <w:szCs w:val="18"/>
                          </w:rPr>
                          <w:t>P</w:t>
                        </w:r>
                        <w:r w:rsidRPr="002346F3">
                          <w:rPr>
                            <w:sz w:val="16"/>
                            <w:szCs w:val="18"/>
                          </w:rPr>
                          <w:t>A</w:t>
                        </w:r>
                      </w:p>
                      <w:p w14:paraId="09EEBD04" w14:textId="77777777" w:rsidR="00294622" w:rsidRPr="002346F3" w:rsidRDefault="00294622" w:rsidP="00294622">
                        <w:pPr>
                          <w:spacing w:line="0" w:lineRule="atLeast"/>
                          <w:jc w:val="center"/>
                          <w:rPr>
                            <w:sz w:val="16"/>
                            <w:szCs w:val="18"/>
                          </w:rPr>
                        </w:pPr>
                        <w:r w:rsidRPr="002346F3">
                          <w:rPr>
                            <w:rFonts w:hint="eastAsia"/>
                            <w:noProof/>
                            <w:sz w:val="16"/>
                            <w:szCs w:val="18"/>
                          </w:rPr>
                          <w:t>SGM</w:t>
                        </w:r>
                        <w:r w:rsidRPr="002346F3">
                          <w:rPr>
                            <w:noProof/>
                            <w:sz w:val="16"/>
                            <w:szCs w:val="18"/>
                          </w:rPr>
                          <w:t>8910</w:t>
                        </w:r>
                      </w:p>
                    </w:txbxContent>
                  </v:textbox>
                </v:shape>
                <v:shape id="连接符: 肘形 46" o:spid="_x0000_s1048" type="#_x0000_t34" style="position:absolute;left:18859;top:17817;width:2478;height:296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" strokecolor="#4472c4 [3204]" strokeweight=".5pt">
                  <v:stroke endarrow="block"/>
                </v:shape>
                <v:roundrect id="矩形: 圆角 47" o:spid="_x0000_s1049" style="position:absolute;left:21398;top:10550;width:4471;height:26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B0EA8B2" w14:textId="77777777" w:rsidR="00294622" w:rsidRDefault="00294622" w:rsidP="00294622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 w:val="18"/>
                            <w:szCs w:val="18"/>
                          </w:rPr>
                          <w:t>USB</w:t>
                        </w:r>
                      </w:p>
                    </w:txbxContent>
                  </v:textbox>
                </v:roundrect>
                <v:shape id="连接符: 肘形 49" o:spid="_x0000_s1050" type="#_x0000_t34" style="position:absolute;left:25869;top:11885;width:3203;height:621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" strokecolor="#ed7d31 [3205]" strokeweight=".5pt">
                  <v:stroke endarrow="block"/>
                </v:shape>
                <v:shape id="图片 50" o:spid="_x0000_s1051" type="#_x0000_t75" style="position:absolute;left:375;top:2286;width:9934;height: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">
                  <v:imagedata r:id="rId14" o:title=""/>
                </v:shape>
                <v:shape id="连接符: 肘形 51" o:spid="_x0000_s1052" type="#_x0000_t33" style="position:absolute;left:11201;top:1689;width:4337;height:1605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" strokecolor="#4472c4 [3204]" strokeweight=".5pt">
                  <v:stroke endarrow="block"/>
                </v:shape>
                <v:shape id="文本框 52" o:spid="_x0000_s1053" type="#_x0000_t202" style="position:absolute;left:11811;top:9790;width:7956;height:32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14:paraId="24C0795D" w14:textId="77777777" w:rsidR="00294622" w:rsidRDefault="00294622" w:rsidP="00294622">
                        <w:r>
                          <w:t>EQ Setting</w:t>
                        </w:r>
                      </w:p>
                    </w:txbxContent>
                  </v:textbox>
                </v:shape>
                <v:shape id="图片 57" o:spid="_x0000_s1054" type="#_x0000_t75" style="position:absolute;left:1301;top:15176;width:9684;height:8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">
                  <v:imagedata r:id="rId15" o:title="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连接符: 肘形 61" o:spid="_x0000_s1055" type="#_x0000_t36" style="position:absolute;left:13213;top:17817;width:2031;height:5215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" adj="-24322,14059,45922" strokecolor="#4472c4 [3204]" strokeweight=".5pt">
                  <v:stroke endarrow="block"/>
                </v:shape>
                <v:group id="组合 67" o:spid="_x0000_s1056" style="position:absolute;left:10920;top:22359;width:4324;height:1313" coordorigin="12294,22587" coordsize="5752,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oundrect id="矩形: 圆角 63" o:spid="_x0000_s1057" style="position:absolute;left:12294;top:22860;width:458;height:9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" fillcolor="#ffc310 [3031]" stroked="f">
                    <v:fill color2="#fcbd00 [3175]" rotate="t" colors="0 #ffc746;.5 #ffc600;1 #e5b600" focus="100%" type="gradient">
                      <o:fill v:ext="view" type="gradientUnscaled"/>
                    </v:fill>
                    <v:shadow on="t" color="black" opacity="41287f" offset="0,1.5pt"/>
                  </v:roundrect>
                  <v:roundrect id="矩形: 圆角 64" o:spid="_x0000_s1058" style="position:absolute;left:12673;top:22587;width:4573;height:14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stroke joinstyle="miter"/>
                  </v:roundrect>
                  <v:roundrect id="矩形: 圆角 66" o:spid="_x0000_s1059" style="position:absolute;left:17201;top:23030;width:846;height:5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" fillcolor="#101010 [3024]" strokecolor="black [3200]" strokeweight=".5pt">
                    <v:fill color2="black [3168]" rotate="t" colors="0 #454545;.5 black;1 black" focus="100%" type="gradient">
                      <o:fill v:ext="view" type="gradientUnscaled"/>
                    </v:fill>
                    <v:stroke joinstyle="miter"/>
                  </v:roundrect>
                </v:group>
                <v:shape id="文本框 52" o:spid="_x0000_s1060" type="#_x0000_t202" style="position:absolute;left:10606;top:22847;width:6598;height:32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9I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" filled="f" stroked="f" strokeweight=".5pt">
                  <v:textbox>
                    <w:txbxContent>
                      <w:p w14:paraId="2535FF52" w14:textId="77777777" w:rsidR="00294622" w:rsidRDefault="00294622" w:rsidP="00294622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/>
                            <w:szCs w:val="21"/>
                          </w:rPr>
                          <w:t>Aux 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0B7626" w14:textId="77777777" w:rsidR="00294622" w:rsidRDefault="00294622" w:rsidP="00294622">
      <w:pPr>
        <w:pStyle w:val="2"/>
      </w:pPr>
      <w:bookmarkStart w:id="7" w:name="_Toc82544757"/>
      <w:r w:rsidRPr="0005525C">
        <w:rPr>
          <w:rFonts w:hint="eastAsia"/>
        </w:rPr>
        <w:lastRenderedPageBreak/>
        <w:t>1</w:t>
      </w:r>
      <w:r w:rsidRPr="0005525C">
        <w:t>.</w:t>
      </w:r>
      <w:r>
        <w:t>3</w:t>
      </w:r>
      <w:r w:rsidRPr="0005525C">
        <w:t xml:space="preserve"> </w:t>
      </w:r>
      <w:r w:rsidRPr="0005525C">
        <w:rPr>
          <w:rFonts w:hint="eastAsia"/>
        </w:rPr>
        <w:t>产品参数特性</w:t>
      </w:r>
      <w:bookmarkEnd w:id="7"/>
    </w:p>
    <w:p w14:paraId="64C06E83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拾音头：驻极体电容式</w:t>
      </w:r>
    </w:p>
    <w:p w14:paraId="455C8835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指向特性：心型</w:t>
      </w:r>
    </w:p>
    <w:p w14:paraId="09E23352" w14:textId="77777777" w:rsidR="00294622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频率响应范围：1</w:t>
      </w:r>
      <w:r w:rsidRPr="0005525C">
        <w:t>00</w:t>
      </w:r>
      <w:r w:rsidRPr="0005525C">
        <w:rPr>
          <w:rFonts w:hint="eastAsia"/>
        </w:rPr>
        <w:t xml:space="preserve"> - 1</w:t>
      </w:r>
      <w:r w:rsidRPr="0005525C">
        <w:t>6</w:t>
      </w:r>
      <w:r w:rsidRPr="0005525C">
        <w:rPr>
          <w:rFonts w:hint="eastAsia"/>
        </w:rPr>
        <w:t>,000 Hz</w:t>
      </w:r>
    </w:p>
    <w:p w14:paraId="45D79101" w14:textId="77777777" w:rsidR="00294622" w:rsidRPr="00CF1ABC" w:rsidRDefault="00294622" w:rsidP="00294622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麦克风</w:t>
      </w:r>
      <w:r w:rsidRPr="0005525C">
        <w:rPr>
          <w:rFonts w:hint="eastAsia"/>
        </w:rPr>
        <w:t>灵敏度：</w:t>
      </w:r>
      <w:r w:rsidRPr="00CF1ABC">
        <w:rPr>
          <w:szCs w:val="21"/>
        </w:rPr>
        <w:t xml:space="preserve">-42±2dB RL=680Ω Vs=1.5V (1KHz 0dB=1V/Pa) </w:t>
      </w:r>
    </w:p>
    <w:p w14:paraId="79E2A063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标称阻抗：&lt; 200 Ω</w:t>
      </w:r>
    </w:p>
    <w:p w14:paraId="062FEBAE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负载阻抗：≥ 1 kΩ</w:t>
      </w:r>
    </w:p>
    <w:p w14:paraId="77713378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最大承受声压：1</w:t>
      </w:r>
      <w:r w:rsidRPr="0005525C">
        <w:t>20</w:t>
      </w:r>
      <w:r w:rsidRPr="0005525C">
        <w:rPr>
          <w:rFonts w:hint="eastAsia"/>
        </w:rPr>
        <w:t xml:space="preserve"> </w:t>
      </w:r>
      <w:proofErr w:type="gramStart"/>
      <w:r w:rsidRPr="0005525C">
        <w:rPr>
          <w:rFonts w:hint="eastAsia"/>
        </w:rPr>
        <w:t>dB[</w:t>
      </w:r>
      <w:proofErr w:type="gramEnd"/>
      <w:r w:rsidRPr="0005525C">
        <w:rPr>
          <w:rFonts w:hint="eastAsia"/>
        </w:rPr>
        <w:t>SPL @ 1% THD]</w:t>
      </w:r>
    </w:p>
    <w:p w14:paraId="4CD08AD0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等效声压级 ：25 dB[A]</w:t>
      </w:r>
    </w:p>
    <w:p w14:paraId="776A3017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信噪比：6</w:t>
      </w:r>
      <w:r w:rsidRPr="0005525C">
        <w:t>5</w:t>
      </w:r>
      <w:r w:rsidRPr="0005525C">
        <w:rPr>
          <w:rFonts w:hint="eastAsia"/>
        </w:rPr>
        <w:t xml:space="preserve"> dB[A]</w:t>
      </w:r>
    </w:p>
    <w:p w14:paraId="3FC3DD17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 xml:space="preserve">LED 灯: </w:t>
      </w:r>
    </w:p>
    <w:p w14:paraId="58058336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按键：3个按键，</w:t>
      </w:r>
      <w:r>
        <w:rPr>
          <w:rFonts w:hint="eastAsia"/>
        </w:rPr>
        <w:t>降噪</w:t>
      </w:r>
      <w:r w:rsidRPr="0005525C">
        <w:rPr>
          <w:rFonts w:hint="eastAsia"/>
        </w:rPr>
        <w:t>模式键，音量加减键</w:t>
      </w:r>
      <w:r>
        <w:rPr>
          <w:rFonts w:hint="eastAsia"/>
        </w:rPr>
        <w:t>，静音键</w:t>
      </w:r>
    </w:p>
    <w:p w14:paraId="66878FDF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外形尺寸:</w:t>
      </w:r>
      <w:r w:rsidRPr="0005525C">
        <w:t xml:space="preserve"> </w:t>
      </w:r>
      <w:r w:rsidRPr="0005525C">
        <w:rPr>
          <w:rFonts w:hint="eastAsia"/>
        </w:rPr>
        <w:t>待定</w:t>
      </w:r>
    </w:p>
    <w:p w14:paraId="79A7555F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头部直径: 待定</w:t>
      </w:r>
    </w:p>
    <w:p w14:paraId="238304EA" w14:textId="77777777" w:rsidR="00294622" w:rsidRPr="0005525C" w:rsidRDefault="00294622" w:rsidP="00294622">
      <w:pPr>
        <w:pStyle w:val="ae"/>
        <w:numPr>
          <w:ilvl w:val="0"/>
          <w:numId w:val="1"/>
        </w:numPr>
        <w:ind w:firstLineChars="0"/>
      </w:pPr>
      <w:r w:rsidRPr="0005525C">
        <w:rPr>
          <w:rFonts w:hint="eastAsia"/>
        </w:rPr>
        <w:t>鹅颈直径: 待定</w:t>
      </w:r>
    </w:p>
    <w:p w14:paraId="746051F5" w14:textId="77777777" w:rsidR="00294622" w:rsidRPr="00552F83" w:rsidRDefault="00294622" w:rsidP="00294622">
      <w:pPr>
        <w:pStyle w:val="ae"/>
        <w:numPr>
          <w:ilvl w:val="0"/>
          <w:numId w:val="1"/>
        </w:numPr>
        <w:ind w:firstLineChars="0"/>
      </w:pPr>
      <w:r w:rsidRPr="00552F83">
        <w:rPr>
          <w:rFonts w:hint="eastAsia"/>
        </w:rPr>
        <w:t>总长度：</w:t>
      </w:r>
      <w:r>
        <w:rPr>
          <w:rFonts w:hint="eastAsia"/>
        </w:rPr>
        <w:t>待定</w:t>
      </w:r>
    </w:p>
    <w:p w14:paraId="2E3512C0" w14:textId="77777777" w:rsidR="00294622" w:rsidRPr="009602B7" w:rsidRDefault="00294622" w:rsidP="00294622">
      <w:pPr>
        <w:pStyle w:val="ae"/>
        <w:numPr>
          <w:ilvl w:val="0"/>
          <w:numId w:val="1"/>
        </w:numPr>
        <w:ind w:firstLineChars="0"/>
      </w:pPr>
      <w:r w:rsidRPr="009602B7">
        <w:rPr>
          <w:rFonts w:hint="eastAsia"/>
        </w:rPr>
        <w:t>输出连接器：平衡五针XLR 公头</w:t>
      </w:r>
    </w:p>
    <w:p w14:paraId="451D1535" w14:textId="77777777" w:rsidR="00294622" w:rsidRPr="009602B7" w:rsidRDefault="00294622" w:rsidP="00294622">
      <w:pPr>
        <w:pStyle w:val="ae"/>
        <w:numPr>
          <w:ilvl w:val="0"/>
          <w:numId w:val="1"/>
        </w:numPr>
        <w:ind w:firstLineChars="0"/>
      </w:pPr>
      <w:r w:rsidRPr="009602B7">
        <w:rPr>
          <w:rFonts w:hint="eastAsia"/>
        </w:rPr>
        <w:t>低频衰减：</w:t>
      </w:r>
      <w:r>
        <w:rPr>
          <w:rFonts w:hint="eastAsia"/>
        </w:rPr>
        <w:t>支持</w:t>
      </w:r>
    </w:p>
    <w:p w14:paraId="07C37AB5" w14:textId="77777777" w:rsidR="00294622" w:rsidRDefault="00294622" w:rsidP="00294622">
      <w:pPr>
        <w:pStyle w:val="1"/>
      </w:pPr>
      <w:bookmarkStart w:id="8" w:name="_Toc82544758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功能亮点</w:t>
      </w:r>
      <w:bookmarkEnd w:id="8"/>
    </w:p>
    <w:p w14:paraId="71472D2B" w14:textId="77777777" w:rsidR="00294622" w:rsidRPr="00547EE8" w:rsidRDefault="00294622" w:rsidP="00294622">
      <w:pPr>
        <w:jc w:val="center"/>
      </w:pPr>
      <w:r>
        <w:rPr>
          <w:rFonts w:hint="eastAsia"/>
          <w:noProof/>
        </w:rPr>
        <w:drawing>
          <wp:inline distT="0" distB="0" distL="0" distR="0" wp14:anchorId="04145D10" wp14:editId="1C42E583">
            <wp:extent cx="4527550" cy="3441461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89" cy="34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CC65" w14:textId="77777777" w:rsidR="00294622" w:rsidRDefault="00294622" w:rsidP="00294622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 xml:space="preserve">双麦克风降噪 </w:t>
      </w:r>
      <w:r>
        <w:t xml:space="preserve">2 </w:t>
      </w:r>
      <w:r>
        <w:rPr>
          <w:rFonts w:hint="eastAsia"/>
        </w:rPr>
        <w:t>microphone</w:t>
      </w:r>
      <w:r>
        <w:t xml:space="preserve"> </w:t>
      </w:r>
      <w:r>
        <w:rPr>
          <w:rFonts w:hint="eastAsia"/>
        </w:rPr>
        <w:t>array</w:t>
      </w:r>
      <w:r>
        <w:t xml:space="preserve"> noise canceller</w:t>
      </w:r>
      <w:r>
        <w:rPr>
          <w:rFonts w:hint="eastAsia"/>
        </w:rPr>
        <w:t>：</w:t>
      </w:r>
    </w:p>
    <w:p w14:paraId="645A2F9B" w14:textId="77777777" w:rsidR="00294622" w:rsidRDefault="00294622" w:rsidP="00294622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1个驻极体麦克风作为主拾音单元，1个数字麦克风作为参考信号拾取单元，</w:t>
      </w:r>
      <w:proofErr w:type="gramStart"/>
      <w:r>
        <w:rPr>
          <w:rFonts w:hint="eastAsia"/>
        </w:rPr>
        <w:t>实现</w:t>
      </w:r>
      <w:r>
        <w:rPr>
          <w:rFonts w:hint="eastAsia"/>
        </w:rPr>
        <w:lastRenderedPageBreak/>
        <w:t>双麦降噪</w:t>
      </w:r>
      <w:proofErr w:type="gramEnd"/>
      <w:r>
        <w:rPr>
          <w:rFonts w:hint="eastAsia"/>
        </w:rPr>
        <w:t>。</w:t>
      </w:r>
    </w:p>
    <w:p w14:paraId="72E1433E" w14:textId="77777777" w:rsidR="00294622" w:rsidRDefault="00294622" w:rsidP="00294622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声源稳定器Voice</w:t>
      </w:r>
      <w:r>
        <w:t xml:space="preserve"> pickup </w:t>
      </w:r>
      <w:r>
        <w:rPr>
          <w:rFonts w:hint="eastAsia"/>
        </w:rPr>
        <w:t>stabilizer</w:t>
      </w:r>
    </w:p>
    <w:p w14:paraId="46DD9DFB" w14:textId="77777777" w:rsidR="00294622" w:rsidRDefault="00294622" w:rsidP="00294622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当发声源与麦克风拾音器之间的距离在1</w:t>
      </w:r>
      <w:r>
        <w:t>0</w:t>
      </w:r>
      <w:r>
        <w:rPr>
          <w:rFonts w:hint="eastAsia"/>
        </w:rPr>
        <w:t>cm</w:t>
      </w:r>
      <w:r>
        <w:t>~50</w:t>
      </w:r>
      <w:r>
        <w:rPr>
          <w:rFonts w:hint="eastAsia"/>
        </w:rPr>
        <w:t>cm区间内，发声源出现快速瞬时移动时，麦克风的输出声音大小保持一致。</w:t>
      </w:r>
    </w:p>
    <w:p w14:paraId="3F0274C9" w14:textId="77777777" w:rsidR="00294622" w:rsidRDefault="00294622" w:rsidP="00294622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发声源与麦克风拾音器之间的距离在1</w:t>
      </w:r>
      <w:r>
        <w:t>0</w:t>
      </w:r>
      <w:r>
        <w:rPr>
          <w:rFonts w:hint="eastAsia"/>
        </w:rPr>
        <w:t>cm</w:t>
      </w:r>
      <w:r>
        <w:t>~50</w:t>
      </w:r>
      <w:r>
        <w:rPr>
          <w:rFonts w:hint="eastAsia"/>
        </w:rPr>
        <w:t>cm区间内任意距离时，保证麦克风输出的声音音质</w:t>
      </w:r>
    </w:p>
    <w:p w14:paraId="5C470B40" w14:textId="77777777" w:rsidR="00294622" w:rsidRDefault="00294622" w:rsidP="00294622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 xml:space="preserve">声源饱和度 </w:t>
      </w:r>
    </w:p>
    <w:p w14:paraId="2C8773FD" w14:textId="77777777" w:rsidR="00294622" w:rsidRPr="00167F2C" w:rsidRDefault="00294622" w:rsidP="00294622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保证降噪效果和声源稳定的基础上，还原饱满的音色</w:t>
      </w:r>
    </w:p>
    <w:p w14:paraId="63796D4D" w14:textId="77777777" w:rsidR="00294622" w:rsidRDefault="00294622" w:rsidP="00294622">
      <w:pPr>
        <w:pStyle w:val="1"/>
        <w:numPr>
          <w:ilvl w:val="0"/>
          <w:numId w:val="2"/>
        </w:numPr>
        <w:tabs>
          <w:tab w:val="num" w:pos="360"/>
        </w:tabs>
        <w:ind w:left="0" w:firstLine="0"/>
      </w:pPr>
      <w:bookmarkStart w:id="9" w:name="_Toc82544759"/>
      <w:r>
        <w:rPr>
          <w:rFonts w:hint="eastAsia"/>
        </w:rPr>
        <w:t>组件特性</w:t>
      </w:r>
      <w:bookmarkEnd w:id="9"/>
    </w:p>
    <w:p w14:paraId="44630C3F" w14:textId="77777777" w:rsidR="00294622" w:rsidRDefault="00294622" w:rsidP="00294622">
      <w:pPr>
        <w:pStyle w:val="2"/>
      </w:pPr>
      <w:bookmarkStart w:id="10" w:name="_Toc82544760"/>
      <w:r>
        <w:t xml:space="preserve">3.1 </w:t>
      </w:r>
      <w:r>
        <w:rPr>
          <w:rFonts w:hint="eastAsia"/>
        </w:rPr>
        <w:t>主拾音单元——驻极体麦克风</w:t>
      </w:r>
      <w:bookmarkEnd w:id="10"/>
    </w:p>
    <w:p w14:paraId="26D9AE98" w14:textId="77777777" w:rsidR="00294622" w:rsidRDefault="00294622" w:rsidP="00294622">
      <w:r>
        <w:rPr>
          <w:rFonts w:hint="eastAsia"/>
        </w:rPr>
        <w:t>驻极体麦克风用于主要拾音单元，具备心型指向性</w:t>
      </w:r>
    </w:p>
    <w:p w14:paraId="080BD1AB" w14:textId="77777777" w:rsidR="00294622" w:rsidRDefault="00294622" w:rsidP="00294622">
      <w:pPr>
        <w:pStyle w:val="3"/>
      </w:pPr>
      <w:bookmarkStart w:id="11" w:name="_3.1.2_麦克风电气性能"/>
      <w:bookmarkStart w:id="12" w:name="_Toc82544761"/>
      <w:bookmarkEnd w:id="11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电气性能</w:t>
      </w:r>
      <w:bookmarkEnd w:id="12"/>
    </w:p>
    <w:p w14:paraId="4877356F" w14:textId="77777777" w:rsidR="00294622" w:rsidRDefault="00294622" w:rsidP="00294622">
      <w:r w:rsidRPr="00B3655D">
        <w:rPr>
          <w:noProof/>
        </w:rPr>
        <w:drawing>
          <wp:inline distT="0" distB="0" distL="0" distR="0" wp14:anchorId="4D6B9CFE" wp14:editId="3472A446">
            <wp:extent cx="5274310" cy="2297575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535"/>
                    <a:stretch/>
                  </pic:blipFill>
                  <pic:spPr bwMode="auto">
                    <a:xfrm>
                      <a:off x="0" y="0"/>
                      <a:ext cx="5274310" cy="229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B287" w14:textId="77777777" w:rsidR="00294622" w:rsidRDefault="00294622" w:rsidP="00294622">
      <w:pPr>
        <w:pStyle w:val="3"/>
      </w:pPr>
      <w:bookmarkStart w:id="13" w:name="_3.1.3_频响曲线"/>
      <w:bookmarkStart w:id="14" w:name="_Toc82544762"/>
      <w:bookmarkEnd w:id="13"/>
      <w:r>
        <w:rPr>
          <w:rFonts w:hint="eastAsia"/>
        </w:rPr>
        <w:lastRenderedPageBreak/>
        <w:t>3</w:t>
      </w:r>
      <w:r>
        <w:t xml:space="preserve">.1.2 </w:t>
      </w:r>
      <w:r>
        <w:rPr>
          <w:rFonts w:hint="eastAsia"/>
        </w:rPr>
        <w:t>频响曲线</w:t>
      </w:r>
      <w:bookmarkEnd w:id="14"/>
    </w:p>
    <w:p w14:paraId="4652984B" w14:textId="77777777" w:rsidR="00294622" w:rsidRPr="00552F83" w:rsidRDefault="00294622" w:rsidP="00294622">
      <w:r w:rsidRPr="00112242">
        <w:rPr>
          <w:noProof/>
        </w:rPr>
        <w:drawing>
          <wp:inline distT="0" distB="0" distL="0" distR="0" wp14:anchorId="2D14EFC4" wp14:editId="173EFFFB">
            <wp:extent cx="5274310" cy="1927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5860" w14:textId="77777777" w:rsidR="00294622" w:rsidRDefault="00294622" w:rsidP="00294622">
      <w:pPr>
        <w:pStyle w:val="2"/>
      </w:pPr>
      <w:bookmarkStart w:id="15" w:name="_Toc82544763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参考信号拾取单元——数字麦克风</w:t>
      </w:r>
      <w:bookmarkEnd w:id="15"/>
    </w:p>
    <w:p w14:paraId="20B040A1" w14:textId="77777777" w:rsidR="00294622" w:rsidRPr="00C817D7" w:rsidRDefault="00294622" w:rsidP="00294622">
      <w:pPr>
        <w:pStyle w:val="3"/>
      </w:pPr>
      <w:bookmarkStart w:id="16" w:name="_Toc82544764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麦克风尺寸</w:t>
      </w:r>
      <w:bookmarkEnd w:id="16"/>
    </w:p>
    <w:p w14:paraId="24AC2D97" w14:textId="77777777" w:rsidR="00294622" w:rsidRDefault="00294622" w:rsidP="00294622">
      <w:pPr>
        <w:rPr>
          <w:rFonts w:ascii="Calibri" w:hAnsi="Calibri" w:cs="Calibri"/>
          <w:kern w:val="0"/>
          <w:szCs w:val="21"/>
        </w:rPr>
      </w:pPr>
      <w:r w:rsidRPr="00E116FD">
        <w:rPr>
          <w:rFonts w:ascii="Calibri" w:hAnsi="Calibri" w:cs="Calibri"/>
          <w:noProof/>
          <w:kern w:val="0"/>
          <w:szCs w:val="21"/>
        </w:rPr>
        <w:drawing>
          <wp:inline distT="0" distB="0" distL="0" distR="0" wp14:anchorId="66EF087D" wp14:editId="7B25881C">
            <wp:extent cx="5274310" cy="47453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D02B" w14:textId="77777777" w:rsidR="00294622" w:rsidRDefault="00294622" w:rsidP="00294622">
      <w:pPr>
        <w:pStyle w:val="3"/>
      </w:pPr>
      <w:bookmarkStart w:id="17" w:name="_Toc82544765"/>
      <w:r>
        <w:lastRenderedPageBreak/>
        <w:t xml:space="preserve">3.2.2 </w:t>
      </w:r>
      <w:r>
        <w:rPr>
          <w:rFonts w:hint="eastAsia"/>
        </w:rPr>
        <w:t>频响曲线</w:t>
      </w:r>
      <w:bookmarkEnd w:id="17"/>
    </w:p>
    <w:p w14:paraId="36080B6A" w14:textId="77777777" w:rsidR="00294622" w:rsidRDefault="00294622" w:rsidP="00294622">
      <w:r w:rsidRPr="0030197B">
        <w:rPr>
          <w:noProof/>
        </w:rPr>
        <w:drawing>
          <wp:inline distT="0" distB="0" distL="0" distR="0" wp14:anchorId="69E39F2B" wp14:editId="5C5E1E58">
            <wp:extent cx="5274310" cy="22790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BCD8" w14:textId="77777777" w:rsidR="00294622" w:rsidRDefault="00294622" w:rsidP="00294622">
      <w:pPr>
        <w:pStyle w:val="3"/>
      </w:pPr>
      <w:bookmarkStart w:id="18" w:name="_Toc82544766"/>
      <w:r>
        <w:t xml:space="preserve">3.2.3 </w:t>
      </w:r>
      <w:r>
        <w:rPr>
          <w:rFonts w:hint="eastAsia"/>
        </w:rPr>
        <w:t>电气性能</w:t>
      </w:r>
      <w:bookmarkEnd w:id="18"/>
    </w:p>
    <w:p w14:paraId="4A1B946B" w14:textId="77777777" w:rsidR="00294622" w:rsidRDefault="00294622" w:rsidP="00294622">
      <w:r w:rsidRPr="00533C79">
        <w:rPr>
          <w:noProof/>
        </w:rPr>
        <w:drawing>
          <wp:inline distT="0" distB="0" distL="0" distR="0" wp14:anchorId="21BEFB20" wp14:editId="36B4B658">
            <wp:extent cx="5274310" cy="3846195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0B8" w14:textId="77777777" w:rsidR="00294622" w:rsidRDefault="00294622" w:rsidP="00294622">
      <w:r w:rsidRPr="00275BF4">
        <w:rPr>
          <w:noProof/>
        </w:rPr>
        <w:lastRenderedPageBreak/>
        <w:drawing>
          <wp:inline distT="0" distB="0" distL="0" distR="0" wp14:anchorId="4DC41EE4" wp14:editId="77E1F142">
            <wp:extent cx="5274310" cy="38042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023" w14:textId="77777777" w:rsidR="00294622" w:rsidRDefault="00294622" w:rsidP="00294622"/>
    <w:p w14:paraId="739F1120" w14:textId="77777777" w:rsidR="00D93F79" w:rsidRPr="00D93F79" w:rsidRDefault="00D93F79" w:rsidP="00D93F79"/>
    <w:sectPr w:rsidR="00D93F79" w:rsidRPr="00D93F79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14FC6" w14:textId="77777777" w:rsidR="00064693" w:rsidRDefault="00064693" w:rsidP="00544B1F">
      <w:r>
        <w:separator/>
      </w:r>
    </w:p>
  </w:endnote>
  <w:endnote w:type="continuationSeparator" w:id="0">
    <w:p w14:paraId="53504386" w14:textId="77777777" w:rsidR="00064693" w:rsidRDefault="00064693" w:rsidP="00544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C2DC" w14:textId="5992E8B4" w:rsidR="00544B1F" w:rsidRDefault="00544B1F">
    <w:pPr>
      <w:pStyle w:val="a5"/>
    </w:pPr>
    <w:r w:rsidRPr="00D34744">
      <w:rPr>
        <w:rFonts w:ascii="Arial" w:hAnsi="Arial" w:cs="Arial"/>
        <w:kern w:val="0"/>
        <w:sz w:val="16"/>
        <w:szCs w:val="16"/>
      </w:rPr>
      <w:t>Copyright (c) 20</w:t>
    </w:r>
    <w:r w:rsidR="00474750">
      <w:rPr>
        <w:rFonts w:ascii="Arial" w:hAnsi="Arial" w:cs="Arial"/>
        <w:kern w:val="0"/>
        <w:sz w:val="16"/>
        <w:szCs w:val="16"/>
      </w:rPr>
      <w:t>21</w:t>
    </w:r>
    <w:r w:rsidRPr="00D34744">
      <w:rPr>
        <w:rFonts w:ascii="Arial" w:hAnsi="Arial" w:cs="Arial"/>
        <w:kern w:val="0"/>
        <w:sz w:val="16"/>
        <w:szCs w:val="16"/>
      </w:rPr>
      <w:t xml:space="preserve"> </w:t>
    </w:r>
    <w:proofErr w:type="spellStart"/>
    <w:r w:rsidRPr="00D34744">
      <w:rPr>
        <w:rFonts w:ascii="Arial" w:hAnsi="Arial" w:cs="Arial"/>
        <w:kern w:val="0"/>
        <w:sz w:val="16"/>
        <w:szCs w:val="16"/>
      </w:rPr>
      <w:t>Soundec</w:t>
    </w:r>
    <w:proofErr w:type="spellEnd"/>
    <w:r w:rsidRPr="00D34744">
      <w:rPr>
        <w:rFonts w:ascii="Arial" w:hAnsi="Arial" w:cs="Arial"/>
        <w:kern w:val="0"/>
        <w:sz w:val="16"/>
        <w:szCs w:val="16"/>
      </w:rPr>
      <w:t xml:space="preserve"> Co. Ltd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Pr="00544B1F">
      <w:t>1</w:t>
    </w:r>
    <w:r>
      <w:fldChar w:fldCharType="end"/>
    </w:r>
    <w:r>
      <w:ptab w:relativeTo="margin" w:alignment="right" w:leader="none"/>
    </w:r>
    <w:r w:rsidRPr="00616F62">
      <w:t>深圳市九音科技有限公司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61B13" w14:textId="77777777" w:rsidR="00064693" w:rsidRDefault="00064693" w:rsidP="00544B1F">
      <w:r>
        <w:separator/>
      </w:r>
    </w:p>
  </w:footnote>
  <w:footnote w:type="continuationSeparator" w:id="0">
    <w:p w14:paraId="13B79369" w14:textId="77777777" w:rsidR="00064693" w:rsidRDefault="00064693" w:rsidP="00544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68724" w14:textId="77777777" w:rsidR="00544B1F" w:rsidRDefault="002E612C" w:rsidP="00AC38C3">
    <w:pPr>
      <w:pStyle w:val="a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7DB556" wp14:editId="46A282BA">
              <wp:simplePos x="0" y="0"/>
              <wp:positionH relativeFrom="margin">
                <wp:posOffset>19050</wp:posOffset>
              </wp:positionH>
              <wp:positionV relativeFrom="paragraph">
                <wp:posOffset>-222885</wp:posOffset>
              </wp:positionV>
              <wp:extent cx="1619250" cy="5143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37DF548" w14:textId="77777777" w:rsidR="002E612C" w:rsidRDefault="002E612C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BCBD9E0" wp14:editId="26720E63">
                                <wp:extent cx="1380490" cy="504795"/>
                                <wp:effectExtent l="0" t="0" r="0" b="0"/>
                                <wp:docPr id="3" name="图片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SOUNDEC-Letter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3104" cy="626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7DB556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61" type="#_x0000_t202" style="position:absolute;left:0;text-align:left;margin-left:1.5pt;margin-top:-17.55pt;width:127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" fillcolor="white [3201]" stroked="f" strokeweight=".5pt">
              <v:textbox>
                <w:txbxContent>
                  <w:p w14:paraId="637DF548" w14:textId="77777777" w:rsidR="002E612C" w:rsidRDefault="002E612C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BCBD9E0" wp14:editId="26720E63">
                          <wp:extent cx="1380490" cy="504795"/>
                          <wp:effectExtent l="0" t="0" r="0" b="0"/>
                          <wp:docPr id="3" name="图片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SOUNDEC-Letter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3104" cy="626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66B2EDE" w14:textId="145B4235" w:rsidR="00286750" w:rsidRDefault="00064693" w:rsidP="00AC38C3">
    <w:pPr>
      <w:pStyle w:val="a3"/>
      <w:jc w:val="right"/>
    </w:pPr>
    <w:sdt>
      <w:sdtPr>
        <w:rPr>
          <w:rFonts w:hint="eastAsia"/>
        </w:rPr>
        <w:alias w:val="标题"/>
        <w:tag w:val=""/>
        <w:id w:val="1221487220"/>
        <w:placeholder>
          <w:docPart w:val="DC24ABA8FE754813A7DD49E7548EFCE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4622">
          <w:rPr>
            <w:rFonts w:hint="eastAsia"/>
          </w:rPr>
          <w:t xml:space="preserve">VPC </w:t>
        </w:r>
        <w:r w:rsidR="00294622">
          <w:rPr>
            <w:rFonts w:hint="eastAsia"/>
          </w:rPr>
          <w:t>产品功能介绍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92937"/>
    <w:multiLevelType w:val="hybridMultilevel"/>
    <w:tmpl w:val="2C5E5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3061CE"/>
    <w:multiLevelType w:val="hybridMultilevel"/>
    <w:tmpl w:val="54026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D83241A"/>
    <w:multiLevelType w:val="multilevel"/>
    <w:tmpl w:val="94B219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2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22"/>
    <w:rsid w:val="00064693"/>
    <w:rsid w:val="00134545"/>
    <w:rsid w:val="00134BB6"/>
    <w:rsid w:val="00141E88"/>
    <w:rsid w:val="00152888"/>
    <w:rsid w:val="001B0449"/>
    <w:rsid w:val="001E452A"/>
    <w:rsid w:val="00286750"/>
    <w:rsid w:val="00294408"/>
    <w:rsid w:val="00294622"/>
    <w:rsid w:val="002A598C"/>
    <w:rsid w:val="002A7380"/>
    <w:rsid w:val="002C562E"/>
    <w:rsid w:val="002E612C"/>
    <w:rsid w:val="002F58EC"/>
    <w:rsid w:val="003D75EF"/>
    <w:rsid w:val="00474750"/>
    <w:rsid w:val="004D22C2"/>
    <w:rsid w:val="0053289C"/>
    <w:rsid w:val="00544B1F"/>
    <w:rsid w:val="00552F65"/>
    <w:rsid w:val="006E10C3"/>
    <w:rsid w:val="00731FFE"/>
    <w:rsid w:val="00782350"/>
    <w:rsid w:val="0085532E"/>
    <w:rsid w:val="00921CAB"/>
    <w:rsid w:val="0095660D"/>
    <w:rsid w:val="009F521E"/>
    <w:rsid w:val="00A10842"/>
    <w:rsid w:val="00A82A62"/>
    <w:rsid w:val="00A8612F"/>
    <w:rsid w:val="00A97C53"/>
    <w:rsid w:val="00AC38C3"/>
    <w:rsid w:val="00AE46F1"/>
    <w:rsid w:val="00C00621"/>
    <w:rsid w:val="00CA040D"/>
    <w:rsid w:val="00D56C53"/>
    <w:rsid w:val="00D77CC9"/>
    <w:rsid w:val="00D93F79"/>
    <w:rsid w:val="00DE651A"/>
    <w:rsid w:val="00E91934"/>
    <w:rsid w:val="00ED40BB"/>
    <w:rsid w:val="00ED5D4B"/>
    <w:rsid w:val="00F8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181C4"/>
  <w15:chartTrackingRefBased/>
  <w15:docId w15:val="{8286C8AE-F945-40F3-ABA3-B445E8FD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5EF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2C5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294408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B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B1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44B1F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C562E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2C5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aa"/>
    <w:autoRedefine/>
    <w:uiPriority w:val="10"/>
    <w:qFormat/>
    <w:rsid w:val="001B04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a">
    <w:name w:val="标题 字符"/>
    <w:basedOn w:val="a0"/>
    <w:link w:val="a9"/>
    <w:uiPriority w:val="10"/>
    <w:rsid w:val="001B0449"/>
    <w:rPr>
      <w:rFonts w:asciiTheme="majorHAnsi" w:eastAsia="宋体" w:hAnsiTheme="majorHAnsi" w:cstheme="majorBidi"/>
      <w:b/>
      <w:bCs/>
      <w:sz w:val="44"/>
      <w:szCs w:val="32"/>
    </w:rPr>
  </w:style>
  <w:style w:type="paragraph" w:styleId="ab">
    <w:name w:val="Subtitle"/>
    <w:basedOn w:val="a"/>
    <w:next w:val="a"/>
    <w:link w:val="ac"/>
    <w:autoRedefine/>
    <w:uiPriority w:val="11"/>
    <w:qFormat/>
    <w:rsid w:val="0029440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294408"/>
    <w:rPr>
      <w:rFonts w:eastAsia="宋体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9440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440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4408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4408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94408"/>
    <w:rPr>
      <w:rFonts w:asciiTheme="majorHAnsi" w:eastAsia="宋体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F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52F65"/>
  </w:style>
  <w:style w:type="paragraph" w:styleId="TOC2">
    <w:name w:val="toc 2"/>
    <w:basedOn w:val="a"/>
    <w:next w:val="a"/>
    <w:autoRedefine/>
    <w:uiPriority w:val="39"/>
    <w:unhideWhenUsed/>
    <w:rsid w:val="00552F65"/>
    <w:pPr>
      <w:ind w:leftChars="200" w:left="420"/>
    </w:pPr>
  </w:style>
  <w:style w:type="character" w:styleId="ad">
    <w:name w:val="Hyperlink"/>
    <w:basedOn w:val="a0"/>
    <w:uiPriority w:val="99"/>
    <w:unhideWhenUsed/>
    <w:rsid w:val="00552F65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294622"/>
    <w:pPr>
      <w:ind w:firstLineChars="200" w:firstLine="420"/>
    </w:pPr>
    <w:rPr>
      <w:rFonts w:eastAsiaTheme="minorEastAsia"/>
    </w:rPr>
  </w:style>
  <w:style w:type="paragraph" w:styleId="TOC3">
    <w:name w:val="toc 3"/>
    <w:basedOn w:val="a"/>
    <w:next w:val="a"/>
    <w:autoRedefine/>
    <w:uiPriority w:val="39"/>
    <w:unhideWhenUsed/>
    <w:rsid w:val="00294622"/>
    <w:pPr>
      <w:ind w:leftChars="400" w:left="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a\Documents\&#33258;&#23450;&#20041;%20Office%20&#27169;&#26495;\Soundec&#31616;&#26131;&#29256;_&#27169;&#26495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440291A70446C19569A56450740E9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EF8885-4CBF-4D91-9BC3-C684D5C3CA38}"/>
      </w:docPartPr>
      <w:docPartBody>
        <w:p w:rsidR="00000000" w:rsidRDefault="00A31701">
          <w:pPr>
            <w:pStyle w:val="42440291A70446C19569A56450740E99"/>
          </w:pPr>
          <w:r w:rsidRPr="0033598E">
            <w:rPr>
              <w:rStyle w:val="a3"/>
            </w:rPr>
            <w:t>[</w:t>
          </w:r>
          <w:r w:rsidRPr="0033598E">
            <w:rPr>
              <w:rStyle w:val="a3"/>
            </w:rPr>
            <w:t>标题</w:t>
          </w:r>
          <w:r w:rsidRPr="0033598E">
            <w:rPr>
              <w:rStyle w:val="a3"/>
            </w:rPr>
            <w:t>]</w:t>
          </w:r>
        </w:p>
      </w:docPartBody>
    </w:docPart>
    <w:docPart>
      <w:docPartPr>
        <w:name w:val="DC24ABA8FE754813A7DD49E7548EFCE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0133E69-D4A7-4FF3-9C2A-DE6C6092D04D}"/>
      </w:docPartPr>
      <w:docPartBody>
        <w:p w:rsidR="00000000" w:rsidRDefault="004B4A89">
          <w:r w:rsidRPr="003F0821">
            <w:rPr>
              <w:rStyle w:val="a3"/>
            </w:rPr>
            <w:t>[单位]</w:t>
          </w:r>
        </w:p>
      </w:docPartBody>
    </w:docPart>
    <w:docPart>
      <w:docPartPr>
        <w:name w:val="168A5D10C1C24891BBC3E2F39AD1952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40DEE05-CBB4-4757-B3D1-B95F9080977F}"/>
      </w:docPartPr>
      <w:docPartBody>
        <w:p w:rsidR="00000000" w:rsidRDefault="004B4A89">
          <w:r w:rsidRPr="003F0821">
            <w:rPr>
              <w:rStyle w:val="a3"/>
            </w:rPr>
            <w:t>[摘要]</w:t>
          </w:r>
        </w:p>
      </w:docPartBody>
    </w:docPart>
    <w:docPart>
      <w:docPartPr>
        <w:name w:val="8D0DB8A244DA410EBEEB8744F6D0D7B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6F7D7F-67C4-434D-8EA9-F3694D9C1AE0}"/>
      </w:docPartPr>
      <w:docPartBody>
        <w:p w:rsidR="00000000" w:rsidRDefault="004B4A89">
          <w:r w:rsidRPr="003F0821">
            <w:rPr>
              <w:rStyle w:val="a3"/>
            </w:rPr>
            <w:t>[单位]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89"/>
    <w:rsid w:val="004B4A89"/>
    <w:rsid w:val="00A3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4A89"/>
    <w:rPr>
      <w:color w:val="808080"/>
    </w:rPr>
  </w:style>
  <w:style w:type="paragraph" w:customStyle="1" w:styleId="42440291A70446C19569A56450740E99">
    <w:name w:val="42440291A70446C19569A56450740E9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>Voice Pickup Controller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DF7F5B8-6251-4F72-8D54-3B327648BE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Soundec简易版_模板</Template>
  <TotalTime>5</TotalTime>
  <Pages>8</Pages>
  <Words>290</Words>
  <Characters>1654</Characters>
  <Application>Microsoft Office Word</Application>
  <DocSecurity>0</DocSecurity>
  <Lines>13</Lines>
  <Paragraphs>3</Paragraphs>
  <ScaleCrop>false</ScaleCrop>
  <Company>深圳市九音科技有限公司</Company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VPC 产品功能介绍</dc:title>
  <dc:subject/>
  <dc:creator>Rong Bai</dc:creator>
  <cp:keywords/>
  <dc:description/>
  <cp:lastModifiedBy>Bai Rong</cp:lastModifiedBy>
  <cp:revision>5</cp:revision>
  <dcterms:created xsi:type="dcterms:W3CDTF">2021-09-14T13:16:00Z</dcterms:created>
  <dcterms:modified xsi:type="dcterms:W3CDTF">2021-09-14T13:21:00Z</dcterms:modified>
</cp:coreProperties>
</file>